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Default="00D5413C">
      <w:pPr>
        <w:pStyle w:val="Foto"/>
      </w:pPr>
      <w:r>
        <w:rPr>
          <w:noProof/>
          <w:lang w:val="en-US" w:eastAsia="en-US"/>
        </w:rPr>
        <w:drawing>
          <wp:inline distT="0" distB="0" distL="0" distR="0" wp14:anchorId="41E1850F" wp14:editId="03BA69C5">
            <wp:extent cx="5440680" cy="342734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Portada_Histori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F6" w:rsidRPr="00DF1005" w:rsidRDefault="00DF1005" w:rsidP="00D5413C">
      <w:pPr>
        <w:pStyle w:val="Ttulo"/>
        <w:rPr>
          <w:lang w:val="es-PA"/>
        </w:rPr>
      </w:pPr>
      <w:r>
        <w:t>Billy</w:t>
      </w:r>
    </w:p>
    <w:p w:rsidR="001638F6" w:rsidRPr="00D5413C" w:rsidRDefault="00DF1005" w:rsidP="00D5413C">
      <w:pPr>
        <w:pStyle w:val="Subttulo"/>
      </w:pPr>
      <w:r>
        <w:t>Unidad adaptable a distintos terrenos teleoperada</w:t>
      </w:r>
    </w:p>
    <w:p w:rsidR="00DF1005" w:rsidRDefault="00DF1005" w:rsidP="003422FF">
      <w:pPr>
        <w:pStyle w:val="Informacindecontacto"/>
      </w:pPr>
      <w:r>
        <w:t xml:space="preserve">Gabriel </w:t>
      </w:r>
      <w:proofErr w:type="spellStart"/>
      <w:r>
        <w:t>Marzullo</w:t>
      </w:r>
      <w:proofErr w:type="spellEnd"/>
      <w:r w:rsidR="00D5413C">
        <w:rPr>
          <w:lang w:bidi="es-ES"/>
        </w:rPr>
        <w:t xml:space="preserve"> | </w:t>
      </w:r>
      <w:r>
        <w:t>Wvaldo Graell</w:t>
      </w:r>
      <w:r w:rsidR="00D5413C">
        <w:rPr>
          <w:lang w:bidi="es-ES"/>
        </w:rPr>
        <w:t xml:space="preserve"> | </w:t>
      </w:r>
      <w:r>
        <w:t>Kelvin Kung</w:t>
      </w:r>
    </w:p>
    <w:p w:rsidR="00DF1005" w:rsidRDefault="00DF1005" w:rsidP="003422FF">
      <w:pPr>
        <w:pStyle w:val="Informacindecontacto"/>
        <w:rPr>
          <w:lang w:bidi="es-ES"/>
        </w:rPr>
      </w:pPr>
    </w:p>
    <w:p w:rsidR="00302AFA" w:rsidRDefault="00DF1005" w:rsidP="003422FF">
      <w:pPr>
        <w:pStyle w:val="Informacindecontacto"/>
        <w:rPr>
          <w:lang w:bidi="es-ES"/>
        </w:rPr>
      </w:pPr>
      <w:r>
        <w:rPr>
          <w:lang w:bidi="es-ES"/>
        </w:rPr>
        <w:t xml:space="preserve">Asesor: Danilo </w:t>
      </w:r>
      <w:proofErr w:type="spellStart"/>
      <w:r>
        <w:rPr>
          <w:lang w:bidi="es-ES"/>
        </w:rPr>
        <w:t>Caceres</w:t>
      </w:r>
      <w:proofErr w:type="spellEnd"/>
    </w:p>
    <w:p w:rsidR="00302AFA" w:rsidRDefault="00302AFA" w:rsidP="003422FF">
      <w:pPr>
        <w:pStyle w:val="Informacindecontacto"/>
        <w:rPr>
          <w:lang w:bidi="es-ES"/>
        </w:rPr>
      </w:pPr>
    </w:p>
    <w:p w:rsidR="003422FF" w:rsidRDefault="00302AFA" w:rsidP="003422FF">
      <w:pPr>
        <w:pStyle w:val="Informacindecontacto"/>
      </w:pPr>
      <w:r>
        <w:rPr>
          <w:lang w:bidi="es-ES"/>
        </w:rPr>
        <w:t>Laboratorio de Sistemas Inteligentes</w:t>
      </w:r>
      <w:r w:rsidR="003422FF">
        <w:rPr>
          <w:lang w:bidi="es-ES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7"/>
        <w:gridCol w:w="1687"/>
        <w:gridCol w:w="786"/>
        <w:gridCol w:w="1052"/>
        <w:gridCol w:w="759"/>
        <w:gridCol w:w="3843"/>
      </w:tblGrid>
      <w:tr w:rsidR="004B0D6B" w:rsidTr="003658D7">
        <w:tc>
          <w:tcPr>
            <w:tcW w:w="8664" w:type="dxa"/>
            <w:gridSpan w:val="6"/>
          </w:tcPr>
          <w:p w:rsidR="004B0D6B" w:rsidRPr="00DE43EA" w:rsidRDefault="004B0D6B" w:rsidP="00DE43EA">
            <w:pPr>
              <w:jc w:val="center"/>
              <w:rPr>
                <w:b/>
              </w:rPr>
            </w:pPr>
            <w:r w:rsidRPr="00DE43EA">
              <w:rPr>
                <w:b/>
              </w:rPr>
              <w:lastRenderedPageBreak/>
              <w:t xml:space="preserve">Piezas requeridas para la construcción de la unidad </w:t>
            </w:r>
            <w:proofErr w:type="spellStart"/>
            <w:r w:rsidRPr="00DE43EA">
              <w:rPr>
                <w:b/>
              </w:rPr>
              <w:t>Movil</w:t>
            </w:r>
            <w:proofErr w:type="spellEnd"/>
            <w:r w:rsidRPr="00DE43EA">
              <w:rPr>
                <w:b/>
              </w:rPr>
              <w:t xml:space="preserve"> Billy</w:t>
            </w:r>
          </w:p>
        </w:tc>
      </w:tr>
      <w:tr w:rsidR="00DD3496" w:rsidTr="00DD3496">
        <w:tc>
          <w:tcPr>
            <w:tcW w:w="510" w:type="dxa"/>
          </w:tcPr>
          <w:p w:rsidR="004B0D6B" w:rsidRDefault="004B0D6B" w:rsidP="007021DE">
            <w:r>
              <w:t>#</w:t>
            </w:r>
          </w:p>
        </w:tc>
        <w:tc>
          <w:tcPr>
            <w:tcW w:w="1707" w:type="dxa"/>
          </w:tcPr>
          <w:p w:rsidR="004B0D6B" w:rsidRDefault="004B0D6B" w:rsidP="00DE43EA">
            <w:pPr>
              <w:jc w:val="center"/>
            </w:pPr>
            <w:r>
              <w:t>Descripción</w:t>
            </w:r>
          </w:p>
        </w:tc>
        <w:tc>
          <w:tcPr>
            <w:tcW w:w="768" w:type="dxa"/>
          </w:tcPr>
          <w:p w:rsidR="004B0D6B" w:rsidRDefault="004B0D6B" w:rsidP="00DE43EA">
            <w:pPr>
              <w:jc w:val="center"/>
            </w:pPr>
            <w:proofErr w:type="spellStart"/>
            <w:r>
              <w:t>Cant</w:t>
            </w:r>
            <w:proofErr w:type="spellEnd"/>
            <w:r>
              <w:t>.</w:t>
            </w:r>
          </w:p>
        </w:tc>
        <w:tc>
          <w:tcPr>
            <w:tcW w:w="1044" w:type="dxa"/>
          </w:tcPr>
          <w:p w:rsidR="004B0D6B" w:rsidRDefault="004B0D6B" w:rsidP="00DE43EA">
            <w:pPr>
              <w:jc w:val="center"/>
            </w:pPr>
            <w:r>
              <w:t>Precio Unitario</w:t>
            </w:r>
          </w:p>
        </w:tc>
        <w:tc>
          <w:tcPr>
            <w:tcW w:w="742" w:type="dxa"/>
          </w:tcPr>
          <w:p w:rsidR="004B0D6B" w:rsidRDefault="004B0D6B" w:rsidP="007021DE">
            <w:r w:rsidRPr="00DE43EA">
              <w:rPr>
                <w:sz w:val="20"/>
              </w:rPr>
              <w:t>Sub. Total</w:t>
            </w:r>
          </w:p>
        </w:tc>
        <w:tc>
          <w:tcPr>
            <w:tcW w:w="3893" w:type="dxa"/>
          </w:tcPr>
          <w:p w:rsidR="004B0D6B" w:rsidRPr="00DE43EA" w:rsidRDefault="004B0D6B" w:rsidP="004B0D6B">
            <w:pPr>
              <w:jc w:val="center"/>
              <w:rPr>
                <w:sz w:val="20"/>
              </w:rPr>
            </w:pPr>
            <w:r>
              <w:rPr>
                <w:sz w:val="20"/>
              </w:rPr>
              <w:t>Descripción Grafica</w:t>
            </w:r>
          </w:p>
        </w:tc>
      </w:tr>
      <w:tr w:rsidR="004A5398" w:rsidTr="008F6C6F">
        <w:tc>
          <w:tcPr>
            <w:tcW w:w="8664" w:type="dxa"/>
            <w:gridSpan w:val="6"/>
          </w:tcPr>
          <w:p w:rsidR="004A5398" w:rsidRPr="00DE43EA" w:rsidRDefault="004A5398" w:rsidP="00DE43EA">
            <w:pPr>
              <w:jc w:val="center"/>
              <w:rPr>
                <w:sz w:val="20"/>
                <w:highlight w:val="green"/>
              </w:rPr>
            </w:pPr>
            <w:r w:rsidRPr="00DE43EA">
              <w:rPr>
                <w:sz w:val="20"/>
                <w:highlight w:val="green"/>
              </w:rPr>
              <w:t>LOCOMOCIÓN</w:t>
            </w:r>
          </w:p>
        </w:tc>
      </w:tr>
      <w:tr w:rsidR="00DD3496" w:rsidTr="00DD3496">
        <w:tc>
          <w:tcPr>
            <w:tcW w:w="510" w:type="dxa"/>
          </w:tcPr>
          <w:p w:rsidR="004B0D6B" w:rsidRDefault="007F5565" w:rsidP="004B0D6B">
            <w:pPr>
              <w:jc w:val="center"/>
            </w:pPr>
            <w:hyperlink r:id="rId9" w:history="1">
              <w:r w:rsidR="004B0D6B" w:rsidRPr="00804506">
                <w:rPr>
                  <w:rStyle w:val="Hipervnculo"/>
                </w:rPr>
                <w:t>01</w:t>
              </w:r>
            </w:hyperlink>
          </w:p>
        </w:tc>
        <w:tc>
          <w:tcPr>
            <w:tcW w:w="1707" w:type="dxa"/>
          </w:tcPr>
          <w:p w:rsidR="004B0D6B" w:rsidRDefault="004B0D6B" w:rsidP="004B0D6B">
            <w:pPr>
              <w:jc w:val="center"/>
            </w:pPr>
            <w:r w:rsidRPr="00DE43EA">
              <w:t>Oblique U-</w:t>
            </w:r>
            <w:proofErr w:type="spellStart"/>
            <w:r w:rsidRPr="00DE43EA">
              <w:t>shaped</w:t>
            </w:r>
            <w:proofErr w:type="spellEnd"/>
            <w:r w:rsidRPr="00DE43EA">
              <w:t xml:space="preserve"> Servo Bracket</w:t>
            </w:r>
          </w:p>
        </w:tc>
        <w:tc>
          <w:tcPr>
            <w:tcW w:w="768" w:type="dxa"/>
          </w:tcPr>
          <w:p w:rsidR="004B0D6B" w:rsidRDefault="004B0D6B" w:rsidP="004B0D6B">
            <w:pPr>
              <w:jc w:val="center"/>
            </w:pPr>
            <w:r>
              <w:t>4</w:t>
            </w:r>
          </w:p>
        </w:tc>
        <w:tc>
          <w:tcPr>
            <w:tcW w:w="1044" w:type="dxa"/>
          </w:tcPr>
          <w:p w:rsidR="004B0D6B" w:rsidRDefault="004B0D6B" w:rsidP="004B0D6B">
            <w:pPr>
              <w:jc w:val="center"/>
            </w:pPr>
            <w:r>
              <w:t>5.00</w:t>
            </w:r>
          </w:p>
        </w:tc>
        <w:tc>
          <w:tcPr>
            <w:tcW w:w="742" w:type="dxa"/>
          </w:tcPr>
          <w:p w:rsidR="004B0D6B" w:rsidRPr="00DE43EA" w:rsidRDefault="004B0D6B" w:rsidP="004B0D6B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20.00</w:t>
            </w:r>
          </w:p>
        </w:tc>
        <w:tc>
          <w:tcPr>
            <w:tcW w:w="3893" w:type="dxa"/>
          </w:tcPr>
          <w:p w:rsidR="004B0D6B" w:rsidRDefault="004B0D6B" w:rsidP="004B0D6B">
            <w:pPr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AAF76DE" wp14:editId="43562697">
                  <wp:extent cx="991373" cy="117116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366" cy="119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Tr="00CF4F7E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https://www.amazon.com/BangBang-Oblique-U-shaped-Bracket-Manipulator/dp/B072J8PKL5/ref=sr_1_17?ie=UTF8&amp;qid=1548035324&amp;sr=8-17&amp;keywords=servo+bracket</w:t>
            </w:r>
          </w:p>
        </w:tc>
      </w:tr>
      <w:tr w:rsidR="00DD3496" w:rsidRPr="004B0D6B" w:rsidTr="00DD3496">
        <w:tc>
          <w:tcPr>
            <w:tcW w:w="510" w:type="dxa"/>
          </w:tcPr>
          <w:p w:rsidR="004B0D6B" w:rsidRDefault="007F5565" w:rsidP="004B0D6B">
            <w:pPr>
              <w:jc w:val="center"/>
            </w:pPr>
            <w:hyperlink r:id="rId11" w:history="1">
              <w:r w:rsidR="004B0D6B" w:rsidRPr="00804506">
                <w:rPr>
                  <w:rStyle w:val="Hipervnculo"/>
                </w:rPr>
                <w:t>02</w:t>
              </w:r>
            </w:hyperlink>
          </w:p>
        </w:tc>
        <w:tc>
          <w:tcPr>
            <w:tcW w:w="1707" w:type="dxa"/>
          </w:tcPr>
          <w:p w:rsidR="004B0D6B" w:rsidRPr="004B0D6B" w:rsidRDefault="004B0D6B" w:rsidP="004B0D6B">
            <w:pPr>
              <w:jc w:val="center"/>
              <w:rPr>
                <w:lang w:val="en-US"/>
              </w:rPr>
            </w:pPr>
            <w:proofErr w:type="spellStart"/>
            <w:r w:rsidRPr="004B0D6B">
              <w:rPr>
                <w:lang w:val="en-US"/>
              </w:rPr>
              <w:t>LewanSoul</w:t>
            </w:r>
            <w:proofErr w:type="spellEnd"/>
            <w:r w:rsidRPr="004B0D6B">
              <w:rPr>
                <w:lang w:val="en-US"/>
              </w:rPr>
              <w:t xml:space="preserve"> LD-220MG 20kg High Torque Full Metal Gear Digital Servo Dual Ball Bearing</w:t>
            </w:r>
          </w:p>
        </w:tc>
        <w:tc>
          <w:tcPr>
            <w:tcW w:w="768" w:type="dxa"/>
          </w:tcPr>
          <w:p w:rsidR="004B0D6B" w:rsidRPr="004B0D6B" w:rsidRDefault="004B0D6B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44" w:type="dxa"/>
          </w:tcPr>
          <w:p w:rsidR="004B0D6B" w:rsidRPr="004B0D6B" w:rsidRDefault="004B0D6B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22.00</w:t>
            </w:r>
          </w:p>
        </w:tc>
        <w:tc>
          <w:tcPr>
            <w:tcW w:w="742" w:type="dxa"/>
          </w:tcPr>
          <w:p w:rsidR="004B0D6B" w:rsidRPr="004B0D6B" w:rsidRDefault="004B0D6B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88.00</w:t>
            </w:r>
          </w:p>
        </w:tc>
        <w:tc>
          <w:tcPr>
            <w:tcW w:w="3893" w:type="dxa"/>
          </w:tcPr>
          <w:p w:rsidR="004B0D6B" w:rsidRPr="004B0D6B" w:rsidRDefault="004B0D6B" w:rsidP="004B0D6B">
            <w:pPr>
              <w:jc w:val="center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16F76A" wp14:editId="47C4A64F">
                  <wp:extent cx="1373036" cy="1764415"/>
                  <wp:effectExtent l="0" t="0" r="0" b="762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235" cy="178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3F4CD7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https://www.amazon.com/LewanSoul-LD-220MG-Digital-Bearing-Aluminium/dp/B07CMBMWZW/ref=sr_1_7?ie=UTF8&amp;qid=1548035324&amp;sr=8-7&amp;keywords=servo+bracket</w:t>
            </w:r>
          </w:p>
        </w:tc>
      </w:tr>
      <w:tr w:rsidR="00DD3496" w:rsidRPr="004B0D6B" w:rsidTr="00DD3496">
        <w:tc>
          <w:tcPr>
            <w:tcW w:w="510" w:type="dxa"/>
          </w:tcPr>
          <w:p w:rsidR="004B0D6B" w:rsidRDefault="007F5565" w:rsidP="004B0D6B">
            <w:pPr>
              <w:jc w:val="center"/>
            </w:pPr>
            <w:hyperlink r:id="rId13" w:history="1">
              <w:r w:rsidR="004B0D6B" w:rsidRPr="00804506">
                <w:rPr>
                  <w:rStyle w:val="Hipervnculo"/>
                </w:rPr>
                <w:t>03</w:t>
              </w:r>
            </w:hyperlink>
          </w:p>
        </w:tc>
        <w:tc>
          <w:tcPr>
            <w:tcW w:w="1707" w:type="dxa"/>
          </w:tcPr>
          <w:p w:rsidR="004B0D6B" w:rsidRPr="004B0D6B" w:rsidRDefault="004B0D6B" w:rsidP="004B0D6B">
            <w:pPr>
              <w:jc w:val="center"/>
              <w:rPr>
                <w:lang w:val="en-US"/>
              </w:rPr>
            </w:pPr>
            <w:r w:rsidRPr="004B0D6B">
              <w:rPr>
                <w:lang w:val="en-US"/>
              </w:rPr>
              <w:t>ANNIMOS 20KG Digital Servo High Torque Full Metal Gear</w:t>
            </w:r>
          </w:p>
        </w:tc>
        <w:tc>
          <w:tcPr>
            <w:tcW w:w="768" w:type="dxa"/>
          </w:tcPr>
          <w:p w:rsidR="004B0D6B" w:rsidRPr="004B0D6B" w:rsidRDefault="004B0D6B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44" w:type="dxa"/>
          </w:tcPr>
          <w:p w:rsidR="004B0D6B" w:rsidRPr="004B0D6B" w:rsidRDefault="004B0D6B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18.00</w:t>
            </w:r>
          </w:p>
        </w:tc>
        <w:tc>
          <w:tcPr>
            <w:tcW w:w="742" w:type="dxa"/>
          </w:tcPr>
          <w:p w:rsidR="004B0D6B" w:rsidRPr="004B0D6B" w:rsidRDefault="004B0D6B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72</w:t>
            </w:r>
          </w:p>
        </w:tc>
        <w:tc>
          <w:tcPr>
            <w:tcW w:w="3893" w:type="dxa"/>
          </w:tcPr>
          <w:p w:rsidR="004B0D6B" w:rsidRDefault="004B0D6B" w:rsidP="004B0D6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DBF98" wp14:editId="5C931FD6">
                  <wp:extent cx="1520135" cy="1423789"/>
                  <wp:effectExtent l="0" t="0" r="4445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015" cy="14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66227A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https://www.amazon.com/d/Rc-Servos/ANNIMOS-Digital-Waterproof-DS3218MG-Control/B076CNKQX4/ref=sr_1_3?ie=UTF8&amp;qid=1548270718&amp;sr=8-3&amp;keywords=20kg+servo</w:t>
            </w:r>
          </w:p>
        </w:tc>
      </w:tr>
      <w:tr w:rsidR="00DD3496" w:rsidRPr="004B0D6B" w:rsidTr="00DD3496">
        <w:tc>
          <w:tcPr>
            <w:tcW w:w="510" w:type="dxa"/>
          </w:tcPr>
          <w:p w:rsidR="004B0D6B" w:rsidRDefault="007F5565" w:rsidP="004B0D6B">
            <w:pPr>
              <w:jc w:val="center"/>
            </w:pPr>
            <w:hyperlink r:id="rId15" w:history="1">
              <w:r w:rsidR="004B0D6B" w:rsidRPr="00804506">
                <w:rPr>
                  <w:rStyle w:val="Hipervnculo"/>
                </w:rPr>
                <w:t>04</w:t>
              </w:r>
            </w:hyperlink>
          </w:p>
        </w:tc>
        <w:tc>
          <w:tcPr>
            <w:tcW w:w="1707" w:type="dxa"/>
          </w:tcPr>
          <w:p w:rsidR="004B0D6B" w:rsidRPr="004B0D6B" w:rsidRDefault="004B0D6B" w:rsidP="004B0D6B">
            <w:pPr>
              <w:jc w:val="center"/>
              <w:rPr>
                <w:lang w:val="en-US"/>
              </w:rPr>
            </w:pPr>
            <w:proofErr w:type="spellStart"/>
            <w:r w:rsidRPr="004B0D6B">
              <w:rPr>
                <w:lang w:val="en-US"/>
              </w:rPr>
              <w:t>Seamuing</w:t>
            </w:r>
            <w:proofErr w:type="spellEnd"/>
            <w:r w:rsidRPr="004B0D6B">
              <w:rPr>
                <w:lang w:val="en-US"/>
              </w:rPr>
              <w:t xml:space="preserve"> 10Pcs Servo Horn Arm Aluminum 25T Futaba Servo Disc</w:t>
            </w:r>
          </w:p>
        </w:tc>
        <w:tc>
          <w:tcPr>
            <w:tcW w:w="768" w:type="dxa"/>
          </w:tcPr>
          <w:p w:rsidR="004B0D6B" w:rsidRDefault="004B0D6B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4B0D6B" w:rsidRDefault="004B0D6B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9.00</w:t>
            </w:r>
          </w:p>
        </w:tc>
        <w:tc>
          <w:tcPr>
            <w:tcW w:w="742" w:type="dxa"/>
          </w:tcPr>
          <w:p w:rsidR="004B0D6B" w:rsidRDefault="004B0D6B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9.00</w:t>
            </w:r>
          </w:p>
        </w:tc>
        <w:tc>
          <w:tcPr>
            <w:tcW w:w="3893" w:type="dxa"/>
          </w:tcPr>
          <w:p w:rsidR="004B0D6B" w:rsidRPr="004B0D6B" w:rsidRDefault="004B0D6B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8C4129" wp14:editId="03BAB6D4">
                  <wp:extent cx="1647356" cy="1559614"/>
                  <wp:effectExtent l="0" t="0" r="0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101" cy="15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9420A7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https://www.amazon.com/Seamuing-Aluminum-Futaba-Mechanical-Helicopter/dp/B07D56FVK5/ref=sr_1_5?ie=UTF8&amp;qid=1548270793&amp;sr=8-5&amp;keywords=25T+disc</w:t>
            </w:r>
          </w:p>
        </w:tc>
      </w:tr>
      <w:tr w:rsidR="00DD3496" w:rsidRPr="004B0D6B" w:rsidTr="00DD3496">
        <w:tc>
          <w:tcPr>
            <w:tcW w:w="510" w:type="dxa"/>
          </w:tcPr>
          <w:p w:rsidR="004B0D6B" w:rsidRDefault="007F5565" w:rsidP="004B0D6B">
            <w:pPr>
              <w:jc w:val="center"/>
            </w:pPr>
            <w:hyperlink r:id="rId17" w:history="1">
              <w:r w:rsidR="004367BA" w:rsidRPr="00804506">
                <w:rPr>
                  <w:rStyle w:val="Hipervnculo"/>
                </w:rPr>
                <w:t>05</w:t>
              </w:r>
            </w:hyperlink>
          </w:p>
        </w:tc>
        <w:tc>
          <w:tcPr>
            <w:tcW w:w="1707" w:type="dxa"/>
          </w:tcPr>
          <w:p w:rsidR="004B0D6B" w:rsidRPr="004B0D6B" w:rsidRDefault="004367BA" w:rsidP="004B0D6B">
            <w:pPr>
              <w:jc w:val="center"/>
              <w:rPr>
                <w:lang w:val="en-US"/>
              </w:rPr>
            </w:pPr>
            <w:proofErr w:type="spellStart"/>
            <w:r w:rsidRPr="004367BA">
              <w:rPr>
                <w:lang w:val="en-US"/>
              </w:rPr>
              <w:t>Magic&amp;shell</w:t>
            </w:r>
            <w:proofErr w:type="spellEnd"/>
            <w:r w:rsidRPr="004367BA">
              <w:rPr>
                <w:lang w:val="en-US"/>
              </w:rPr>
              <w:t xml:space="preserve"> 2-Pack 6mm Flange Shaft Coupling High Hardness Metal Axis Bearing</w:t>
            </w:r>
          </w:p>
        </w:tc>
        <w:tc>
          <w:tcPr>
            <w:tcW w:w="768" w:type="dxa"/>
          </w:tcPr>
          <w:p w:rsidR="004B0D6B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44" w:type="dxa"/>
          </w:tcPr>
          <w:p w:rsidR="004B0D6B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12.00</w:t>
            </w:r>
          </w:p>
        </w:tc>
        <w:tc>
          <w:tcPr>
            <w:tcW w:w="742" w:type="dxa"/>
          </w:tcPr>
          <w:p w:rsidR="004B0D6B" w:rsidRDefault="004367BA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24.00</w:t>
            </w:r>
          </w:p>
        </w:tc>
        <w:tc>
          <w:tcPr>
            <w:tcW w:w="3893" w:type="dxa"/>
          </w:tcPr>
          <w:p w:rsidR="004B0D6B" w:rsidRPr="004367BA" w:rsidRDefault="004367BA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A78CEA" wp14:editId="04F1BC8D">
                  <wp:extent cx="1519141" cy="1306174"/>
                  <wp:effectExtent l="0" t="0" r="508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3" cy="132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5F6005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https://www.amazon.com/Magic-Coupling-Hardness-Accessory-Connector/dp/B07FLWQMNW/ref=sr_1_2_sspa?ie=UTF8&amp;qid=1548271049&amp;sr=8-2-spons&amp;keywords=6mm+shaft&amp;psc=1</w:t>
            </w:r>
          </w:p>
        </w:tc>
      </w:tr>
      <w:tr w:rsidR="00DD3496" w:rsidRPr="004B0D6B" w:rsidTr="00DD3496">
        <w:tc>
          <w:tcPr>
            <w:tcW w:w="510" w:type="dxa"/>
          </w:tcPr>
          <w:p w:rsidR="004367BA" w:rsidRDefault="007F5565" w:rsidP="004B0D6B">
            <w:pPr>
              <w:jc w:val="center"/>
            </w:pPr>
            <w:hyperlink r:id="rId19" w:history="1">
              <w:r w:rsidR="004367BA" w:rsidRPr="00804506">
                <w:rPr>
                  <w:rStyle w:val="Hipervnculo"/>
                </w:rPr>
                <w:t>06</w:t>
              </w:r>
            </w:hyperlink>
          </w:p>
        </w:tc>
        <w:tc>
          <w:tcPr>
            <w:tcW w:w="1707" w:type="dxa"/>
          </w:tcPr>
          <w:p w:rsidR="004367BA" w:rsidRPr="004367BA" w:rsidRDefault="004367BA" w:rsidP="004B0D6B">
            <w:pPr>
              <w:jc w:val="center"/>
              <w:rPr>
                <w:lang w:val="en-US"/>
              </w:rPr>
            </w:pPr>
            <w:proofErr w:type="spellStart"/>
            <w:r w:rsidRPr="004367BA">
              <w:rPr>
                <w:lang w:val="en-US"/>
              </w:rPr>
              <w:t>Boeray</w:t>
            </w:r>
            <w:proofErr w:type="spellEnd"/>
            <w:r w:rsidRPr="004367BA">
              <w:rPr>
                <w:lang w:val="en-US"/>
              </w:rPr>
              <w:t xml:space="preserve"> 1pcs 7 Hole Cross Joining Bracket Plate for Aluminum Extrusion Profile 2020 Series, 7 Hole Joint Plate</w:t>
            </w:r>
          </w:p>
        </w:tc>
        <w:tc>
          <w:tcPr>
            <w:tcW w:w="768" w:type="dxa"/>
          </w:tcPr>
          <w:p w:rsidR="004367BA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44" w:type="dxa"/>
          </w:tcPr>
          <w:p w:rsidR="004367BA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7.00</w:t>
            </w:r>
          </w:p>
        </w:tc>
        <w:tc>
          <w:tcPr>
            <w:tcW w:w="742" w:type="dxa"/>
          </w:tcPr>
          <w:p w:rsidR="004367BA" w:rsidRDefault="004367BA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14.00</w:t>
            </w:r>
          </w:p>
        </w:tc>
        <w:tc>
          <w:tcPr>
            <w:tcW w:w="3893" w:type="dxa"/>
          </w:tcPr>
          <w:p w:rsidR="004367BA" w:rsidRPr="004367BA" w:rsidRDefault="004367BA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C6B5D2" wp14:editId="62AEEEBA">
                  <wp:extent cx="1645368" cy="1275473"/>
                  <wp:effectExtent l="0" t="0" r="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294" cy="129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8101B1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https://www.amazon.com/Joining-Bracket-Aluminum-Extrusion-Profile/dp/B01H6NPID2/ref=sr_1_16?ie=UTF8&amp;qid=1548271256&amp;sr=8-16&amp;keywords=2020+profile+aluminum+joint+plate</w:t>
            </w:r>
          </w:p>
        </w:tc>
      </w:tr>
      <w:tr w:rsidR="00DD3496" w:rsidRPr="004B0D6B" w:rsidTr="00DD3496">
        <w:tc>
          <w:tcPr>
            <w:tcW w:w="510" w:type="dxa"/>
          </w:tcPr>
          <w:p w:rsidR="004367BA" w:rsidRDefault="007F5565" w:rsidP="004B0D6B">
            <w:pPr>
              <w:jc w:val="center"/>
            </w:pPr>
            <w:hyperlink r:id="rId21" w:history="1">
              <w:r w:rsidR="004367BA" w:rsidRPr="00804506">
                <w:rPr>
                  <w:rStyle w:val="Hipervnculo"/>
                </w:rPr>
                <w:t>07</w:t>
              </w:r>
            </w:hyperlink>
          </w:p>
        </w:tc>
        <w:tc>
          <w:tcPr>
            <w:tcW w:w="1707" w:type="dxa"/>
          </w:tcPr>
          <w:p w:rsidR="004367BA" w:rsidRPr="004367BA" w:rsidRDefault="004367BA" w:rsidP="004B0D6B">
            <w:pPr>
              <w:jc w:val="center"/>
              <w:rPr>
                <w:lang w:val="en-US"/>
              </w:rPr>
            </w:pPr>
            <w:r w:rsidRPr="004367BA">
              <w:rPr>
                <w:lang w:val="en-US"/>
              </w:rPr>
              <w:t>IZTOSS 4PCS Die-Cast Zinc Alloy Pivot Joint for Aluminum Extrusion Profile 2020 Series</w:t>
            </w:r>
          </w:p>
        </w:tc>
        <w:tc>
          <w:tcPr>
            <w:tcW w:w="768" w:type="dxa"/>
          </w:tcPr>
          <w:p w:rsidR="004367BA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44" w:type="dxa"/>
          </w:tcPr>
          <w:p w:rsidR="004367BA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21.00</w:t>
            </w:r>
          </w:p>
        </w:tc>
        <w:tc>
          <w:tcPr>
            <w:tcW w:w="742" w:type="dxa"/>
          </w:tcPr>
          <w:p w:rsidR="004367BA" w:rsidRDefault="004367BA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63.00</w:t>
            </w:r>
          </w:p>
        </w:tc>
        <w:tc>
          <w:tcPr>
            <w:tcW w:w="3893" w:type="dxa"/>
          </w:tcPr>
          <w:p w:rsidR="004367BA" w:rsidRPr="004367BA" w:rsidRDefault="004367BA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4B0692" wp14:editId="123AFDEF">
                  <wp:extent cx="1804311" cy="1571377"/>
                  <wp:effectExtent l="0" t="0" r="571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280" cy="1579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BA4AEA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https://www.amazon.com/IZTOSS-Die-Cast-Aluminum-Extrusion-Profile/dp/B078RH97L3/ref=sr_1_4?ie=UTF8&amp;qid=1548271696&amp;sr=8-4&amp;keywords=2020+profile+aluminum+pivot</w:t>
            </w:r>
          </w:p>
        </w:tc>
      </w:tr>
      <w:tr w:rsidR="00DD3496" w:rsidRPr="004B0D6B" w:rsidTr="00DD3496">
        <w:tc>
          <w:tcPr>
            <w:tcW w:w="510" w:type="dxa"/>
          </w:tcPr>
          <w:p w:rsidR="004367BA" w:rsidRDefault="007F5565" w:rsidP="004B0D6B">
            <w:pPr>
              <w:jc w:val="center"/>
            </w:pPr>
            <w:hyperlink r:id="rId23" w:history="1">
              <w:r w:rsidR="004367BA" w:rsidRPr="00804506">
                <w:rPr>
                  <w:rStyle w:val="Hipervnculo"/>
                </w:rPr>
                <w:t>08</w:t>
              </w:r>
            </w:hyperlink>
          </w:p>
        </w:tc>
        <w:tc>
          <w:tcPr>
            <w:tcW w:w="1707" w:type="dxa"/>
          </w:tcPr>
          <w:p w:rsidR="004367BA" w:rsidRPr="004367BA" w:rsidRDefault="004367BA" w:rsidP="004B0D6B">
            <w:pPr>
              <w:jc w:val="center"/>
              <w:rPr>
                <w:lang w:val="en-US"/>
              </w:rPr>
            </w:pPr>
            <w:proofErr w:type="spellStart"/>
            <w:r w:rsidRPr="004367BA">
              <w:rPr>
                <w:lang w:val="en-US"/>
              </w:rPr>
              <w:t>Boeray</w:t>
            </w:r>
            <w:proofErr w:type="spellEnd"/>
            <w:r w:rsidRPr="004367BA">
              <w:rPr>
                <w:lang w:val="en-US"/>
              </w:rPr>
              <w:t xml:space="preserve"> 50pcs M5 Slide in T Nut Drop in Nut for Aluminum Extrusion with Profile 2020 </w:t>
            </w:r>
            <w:proofErr w:type="spellStart"/>
            <w:r w:rsidRPr="004367BA">
              <w:rPr>
                <w:lang w:val="en-US"/>
              </w:rPr>
              <w:t>Sereis</w:t>
            </w:r>
            <w:proofErr w:type="spellEnd"/>
            <w:r w:rsidRPr="004367BA">
              <w:rPr>
                <w:lang w:val="en-US"/>
              </w:rPr>
              <w:t xml:space="preserve"> Slot 6mm</w:t>
            </w:r>
          </w:p>
        </w:tc>
        <w:tc>
          <w:tcPr>
            <w:tcW w:w="768" w:type="dxa"/>
          </w:tcPr>
          <w:p w:rsidR="004367BA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4367BA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10.00</w:t>
            </w:r>
          </w:p>
        </w:tc>
        <w:tc>
          <w:tcPr>
            <w:tcW w:w="742" w:type="dxa"/>
          </w:tcPr>
          <w:p w:rsidR="004367BA" w:rsidRDefault="004367BA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10.00</w:t>
            </w:r>
          </w:p>
        </w:tc>
        <w:tc>
          <w:tcPr>
            <w:tcW w:w="3893" w:type="dxa"/>
          </w:tcPr>
          <w:p w:rsidR="004367BA" w:rsidRPr="004367BA" w:rsidRDefault="004367BA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A458C6" wp14:editId="402E7CCB">
                  <wp:extent cx="1748175" cy="1480930"/>
                  <wp:effectExtent l="0" t="0" r="4445" b="508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504" cy="14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B037E2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https://www.amazon.com/Boeray-Aluminum-Extrusion-Profile-Sereis/dp/B01GCDG2QO/ref=sr_1_8?ie=UTF8&amp;qid=1548271800&amp;sr=8-8&amp;keywords=2020+profile+aluminum</w:t>
            </w:r>
          </w:p>
        </w:tc>
      </w:tr>
      <w:tr w:rsidR="00DD3496" w:rsidRPr="004B0D6B" w:rsidTr="00DD3496">
        <w:tc>
          <w:tcPr>
            <w:tcW w:w="510" w:type="dxa"/>
          </w:tcPr>
          <w:p w:rsidR="004367BA" w:rsidRDefault="007F5565" w:rsidP="004B0D6B">
            <w:pPr>
              <w:jc w:val="center"/>
            </w:pPr>
            <w:hyperlink r:id="rId25" w:history="1">
              <w:r w:rsidR="004367BA" w:rsidRPr="00804506">
                <w:rPr>
                  <w:rStyle w:val="Hipervnculo"/>
                </w:rPr>
                <w:t>09</w:t>
              </w:r>
            </w:hyperlink>
          </w:p>
        </w:tc>
        <w:tc>
          <w:tcPr>
            <w:tcW w:w="1707" w:type="dxa"/>
          </w:tcPr>
          <w:p w:rsidR="004367BA" w:rsidRPr="004367BA" w:rsidRDefault="004367BA" w:rsidP="004B0D6B">
            <w:pPr>
              <w:jc w:val="center"/>
              <w:rPr>
                <w:lang w:val="en-US"/>
              </w:rPr>
            </w:pPr>
            <w:proofErr w:type="spellStart"/>
            <w:r w:rsidRPr="004367BA">
              <w:rPr>
                <w:lang w:val="en-US"/>
              </w:rPr>
              <w:t>Greartisan</w:t>
            </w:r>
            <w:proofErr w:type="spellEnd"/>
            <w:r w:rsidRPr="004367BA">
              <w:rPr>
                <w:lang w:val="en-US"/>
              </w:rPr>
              <w:t xml:space="preserve"> DC 12V 100RPM Gear Motor High Torque Electric Micro Speed Reduction Geared Motor Centric Output Shaft 37mm Diameter Gearbox</w:t>
            </w:r>
          </w:p>
        </w:tc>
        <w:tc>
          <w:tcPr>
            <w:tcW w:w="768" w:type="dxa"/>
          </w:tcPr>
          <w:p w:rsidR="004367BA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44" w:type="dxa"/>
          </w:tcPr>
          <w:p w:rsidR="004367BA" w:rsidRDefault="004367B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16.00</w:t>
            </w:r>
          </w:p>
        </w:tc>
        <w:tc>
          <w:tcPr>
            <w:tcW w:w="742" w:type="dxa"/>
          </w:tcPr>
          <w:p w:rsidR="004367BA" w:rsidRDefault="004367BA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64.00</w:t>
            </w:r>
          </w:p>
        </w:tc>
        <w:tc>
          <w:tcPr>
            <w:tcW w:w="3893" w:type="dxa"/>
          </w:tcPr>
          <w:p w:rsidR="004367BA" w:rsidRPr="004367BA" w:rsidRDefault="004367BA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D7E4BB" wp14:editId="516A645C">
                  <wp:extent cx="1797437" cy="1731356"/>
                  <wp:effectExtent l="0" t="0" r="0" b="254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697" cy="1739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552C12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https://www.amazon.com/Greartisan-Electric-Reduction-Centric-Diameter/dp/B072R57C56/ref=sr_1_6?ie=UTF8&amp;qid=1548271877&amp;sr=8-6&amp;keywords=dc%2Bgear%2Bmotor&amp;th=1</w:t>
            </w:r>
          </w:p>
        </w:tc>
      </w:tr>
      <w:tr w:rsidR="00DD3496" w:rsidRPr="004B0D6B" w:rsidTr="00DD3496">
        <w:tc>
          <w:tcPr>
            <w:tcW w:w="510" w:type="dxa"/>
          </w:tcPr>
          <w:p w:rsidR="004367BA" w:rsidRDefault="007F5565" w:rsidP="004B0D6B">
            <w:pPr>
              <w:jc w:val="center"/>
            </w:pPr>
            <w:hyperlink r:id="rId27" w:history="1">
              <w:r w:rsidR="004367BA" w:rsidRPr="00804506">
                <w:rPr>
                  <w:rStyle w:val="Hipervnculo"/>
                </w:rPr>
                <w:t>10</w:t>
              </w:r>
            </w:hyperlink>
          </w:p>
        </w:tc>
        <w:tc>
          <w:tcPr>
            <w:tcW w:w="1707" w:type="dxa"/>
          </w:tcPr>
          <w:p w:rsidR="004367BA" w:rsidRPr="004367BA" w:rsidRDefault="004367BA" w:rsidP="004B0D6B">
            <w:pPr>
              <w:jc w:val="center"/>
              <w:rPr>
                <w:lang w:val="en-US"/>
              </w:rPr>
            </w:pPr>
            <w:proofErr w:type="spellStart"/>
            <w:r w:rsidRPr="004367BA">
              <w:rPr>
                <w:lang w:val="en-US"/>
              </w:rPr>
              <w:t>Hilitchi</w:t>
            </w:r>
            <w:proofErr w:type="spellEnd"/>
            <w:r w:rsidRPr="004367BA">
              <w:rPr>
                <w:lang w:val="en-US"/>
              </w:rPr>
              <w:t xml:space="preserve"> 510pcs M3 M4 M5 Stainless Steel Flat Head Hex Socket Head Cap Bolts Screws Nuts Assortment Kit - 304 Stainless Steel</w:t>
            </w:r>
          </w:p>
        </w:tc>
        <w:tc>
          <w:tcPr>
            <w:tcW w:w="768" w:type="dxa"/>
          </w:tcPr>
          <w:p w:rsidR="004367BA" w:rsidRDefault="00804506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4367BA" w:rsidRDefault="00804506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15.00</w:t>
            </w:r>
          </w:p>
        </w:tc>
        <w:tc>
          <w:tcPr>
            <w:tcW w:w="742" w:type="dxa"/>
          </w:tcPr>
          <w:p w:rsidR="004367BA" w:rsidRDefault="00804506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15.00</w:t>
            </w:r>
          </w:p>
        </w:tc>
        <w:tc>
          <w:tcPr>
            <w:tcW w:w="3893" w:type="dxa"/>
          </w:tcPr>
          <w:p w:rsidR="004367BA" w:rsidRPr="004367BA" w:rsidRDefault="00804506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FB7DD1" wp14:editId="4D8F2281">
                  <wp:extent cx="2041939" cy="2015573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816" cy="203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824A1C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https://www.amazon.com/Hilitchi-510pcs-Stainless-Socket-Assortment/dp/B073SVMX3T/ref=sr_1_5?ie=UTF8&amp;qid=1548272606&amp;sr=8-5&amp;keywords=m3+m4+m5+flat+head</w:t>
            </w:r>
          </w:p>
        </w:tc>
      </w:tr>
      <w:tr w:rsidR="00DD3496" w:rsidRPr="004B0D6B" w:rsidTr="00DD3496">
        <w:tc>
          <w:tcPr>
            <w:tcW w:w="510" w:type="dxa"/>
          </w:tcPr>
          <w:p w:rsidR="00804506" w:rsidRDefault="007F5565" w:rsidP="004B0D6B">
            <w:pPr>
              <w:jc w:val="center"/>
            </w:pPr>
            <w:hyperlink r:id="rId29" w:history="1">
              <w:r w:rsidR="00804506" w:rsidRPr="00804506">
                <w:rPr>
                  <w:rStyle w:val="Hipervnculo"/>
                </w:rPr>
                <w:t>11</w:t>
              </w:r>
            </w:hyperlink>
          </w:p>
        </w:tc>
        <w:tc>
          <w:tcPr>
            <w:tcW w:w="1707" w:type="dxa"/>
          </w:tcPr>
          <w:p w:rsidR="00804506" w:rsidRPr="004367BA" w:rsidRDefault="00804506" w:rsidP="004B0D6B">
            <w:pPr>
              <w:jc w:val="center"/>
              <w:rPr>
                <w:lang w:val="en-US"/>
              </w:rPr>
            </w:pPr>
            <w:r w:rsidRPr="00804506">
              <w:rPr>
                <w:lang w:val="en-US"/>
              </w:rPr>
              <w:t>Linear Motion Aluminum Profiles - 200mm Length 2060 T-Slot Aluminum Profiles Extrusion Frame for CNC</w:t>
            </w:r>
          </w:p>
        </w:tc>
        <w:tc>
          <w:tcPr>
            <w:tcW w:w="768" w:type="dxa"/>
          </w:tcPr>
          <w:p w:rsidR="00804506" w:rsidRDefault="00804506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44" w:type="dxa"/>
          </w:tcPr>
          <w:p w:rsidR="00804506" w:rsidRDefault="00804506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15.00</w:t>
            </w:r>
          </w:p>
        </w:tc>
        <w:tc>
          <w:tcPr>
            <w:tcW w:w="742" w:type="dxa"/>
          </w:tcPr>
          <w:p w:rsidR="00804506" w:rsidRDefault="00804506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45.00</w:t>
            </w:r>
          </w:p>
        </w:tc>
        <w:tc>
          <w:tcPr>
            <w:tcW w:w="3893" w:type="dxa"/>
          </w:tcPr>
          <w:p w:rsidR="00804506" w:rsidRPr="00804506" w:rsidRDefault="00804506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05CDC2" wp14:editId="326FF5FD">
                  <wp:extent cx="2242793" cy="2049449"/>
                  <wp:effectExtent l="0" t="0" r="5715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267" cy="2058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9D5EA2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https://www.amazon.com/Linear-Motion-Aluminum-Profiles-Extrusion/dp/B07MMX1QW9/ref=sr_1_1?ie=UTF8&amp;qid=1548272841&amp;sr=8-1&amp;keywords=2060+t-slot+200mm</w:t>
            </w:r>
          </w:p>
        </w:tc>
      </w:tr>
      <w:tr w:rsidR="002C1742" w:rsidRPr="004B0D6B" w:rsidTr="00CA632F">
        <w:tc>
          <w:tcPr>
            <w:tcW w:w="8664" w:type="dxa"/>
            <w:gridSpan w:val="6"/>
          </w:tcPr>
          <w:p w:rsidR="002C1742" w:rsidRDefault="002C1742" w:rsidP="004B0D6B">
            <w:pPr>
              <w:jc w:val="center"/>
              <w:rPr>
                <w:noProof/>
              </w:rPr>
            </w:pPr>
            <w:r w:rsidRPr="002C1742">
              <w:rPr>
                <w:noProof/>
                <w:highlight w:val="magenta"/>
              </w:rPr>
              <w:t>Hardware/Sensores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31" w:history="1">
              <w:r w:rsidR="002C1742" w:rsidRPr="00D8150A">
                <w:rPr>
                  <w:rStyle w:val="Hipervnculo"/>
                </w:rPr>
                <w:t>12</w:t>
              </w:r>
            </w:hyperlink>
          </w:p>
        </w:tc>
        <w:tc>
          <w:tcPr>
            <w:tcW w:w="1707" w:type="dxa"/>
          </w:tcPr>
          <w:p w:rsidR="002C1742" w:rsidRPr="00804506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ASUS Tinker Board Quad-Core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85.25</w:t>
            </w:r>
          </w:p>
        </w:tc>
        <w:tc>
          <w:tcPr>
            <w:tcW w:w="742" w:type="dxa"/>
          </w:tcPr>
          <w:p w:rsidR="002C1742" w:rsidRPr="000C0FC2" w:rsidRDefault="003000BD" w:rsidP="004B0D6B">
            <w:pPr>
              <w:jc w:val="center"/>
              <w:rPr>
                <w:sz w:val="20"/>
                <w:u w:val="single"/>
                <w:lang w:val="en-US"/>
              </w:rPr>
            </w:pPr>
            <w:r>
              <w:rPr>
                <w:sz w:val="20"/>
                <w:u w:val="single"/>
                <w:lang w:val="en-US"/>
              </w:rPr>
              <w:t>85.25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899810" cy="1899810"/>
                  <wp:effectExtent l="0" t="0" r="5715" b="5715"/>
                  <wp:docPr id="13" name="Imagen 13" descr="ASUS Tinker Board S Quad-Core 1.8GHz SoC 2GB RAM 16GB eMMC storage GB LAN Wi-Fi &amp; GPIO connectivity Motherboar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ASUS Tinker Board S Quad-Core 1.8GHz SoC 2GB RAM 16GB eMMC storage GB LAN Wi-Fi &amp; GPIO connectivity Motherboar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913" cy="1904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AE7CC4">
        <w:tc>
          <w:tcPr>
            <w:tcW w:w="8664" w:type="dxa"/>
            <w:gridSpan w:val="6"/>
          </w:tcPr>
          <w:p w:rsidR="00831196" w:rsidRPr="00831196" w:rsidRDefault="00831196" w:rsidP="004B0D6B">
            <w:pPr>
              <w:jc w:val="center"/>
              <w:rPr>
                <w:noProof/>
                <w:sz w:val="18"/>
              </w:rPr>
            </w:pPr>
            <w:r w:rsidRPr="00831196">
              <w:rPr>
                <w:noProof/>
                <w:sz w:val="18"/>
              </w:rPr>
              <w:t>https://www.amazon.com/gp/product/B00FS83U42/ref=ox_sc_saved_title_1?smid=ATVPDKIKX0DER&amp;psc=1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33" w:history="1">
              <w:r w:rsidR="002C1742" w:rsidRPr="00D8150A">
                <w:rPr>
                  <w:rStyle w:val="Hipervnculo"/>
                </w:rPr>
                <w:t>13</w:t>
              </w:r>
            </w:hyperlink>
          </w:p>
        </w:tc>
        <w:tc>
          <w:tcPr>
            <w:tcW w:w="1707" w:type="dxa"/>
          </w:tcPr>
          <w:p w:rsidR="002C1742" w:rsidRPr="00804506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ADC 16 BIT I2C HILETGO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6.99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13.98</w:t>
            </w:r>
          </w:p>
        </w:tc>
        <w:tc>
          <w:tcPr>
            <w:tcW w:w="3893" w:type="dxa"/>
          </w:tcPr>
          <w:p w:rsidR="002C1742" w:rsidRDefault="002C2531" w:rsidP="004B0D6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86503" cy="1786503"/>
                  <wp:effectExtent l="0" t="0" r="4445" b="4445"/>
                  <wp:docPr id="14" name="Imagen 14" descr="HiLetgo ADS1115 16 Bit 16 Byte 4 Channel I2C IIC Analog-to-Digital ADC PGA Converter with Programmable Gain Amplifier High precision ADC Converter Development Board for Arduino Raspberry 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HiLetgo ADS1115 16 Bit 16 Byte 4 Channel I2C IIC Analog-to-Digital ADC PGA Converter with Programmable Gain Amplifier High precision ADC Converter Development Board for Arduino Raspberry P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440" cy="179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50193B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https://www.amazon.com/HiLetgo-Converter-Programmable-Amplifier-Development-x/dp/B01DLHKMO2/ref=sr_1_4?ie=UTF8&amp;qid=1550794750&amp;sr=8-4&amp;keywords=analog+digital+converter+raspberry+pi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35" w:history="1">
              <w:r w:rsidR="002C1742" w:rsidRPr="00D8150A">
                <w:rPr>
                  <w:rStyle w:val="Hipervnculo"/>
                </w:rPr>
                <w:t>14</w:t>
              </w:r>
            </w:hyperlink>
          </w:p>
        </w:tc>
        <w:tc>
          <w:tcPr>
            <w:tcW w:w="1707" w:type="dxa"/>
          </w:tcPr>
          <w:p w:rsidR="002C1742" w:rsidRPr="00804506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Mini Maestro 18-Channel USB Servo Controller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39.95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39.95</w:t>
            </w:r>
          </w:p>
        </w:tc>
        <w:tc>
          <w:tcPr>
            <w:tcW w:w="3893" w:type="dxa"/>
          </w:tcPr>
          <w:p w:rsidR="002C1742" w:rsidRDefault="002C2531" w:rsidP="004B0D6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05102" cy="1363649"/>
                  <wp:effectExtent l="0" t="0" r="0" b="8255"/>
                  <wp:docPr id="15" name="Imagen 15" descr="https://a.pololu-files.com/picture/0J9910.600x480.jpg?443e4859caeee6d6358887580fd12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picture_img" descr="https://a.pololu-files.com/picture/0J9910.600x480.jpg?443e4859caeee6d6358887580fd12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750" cy="1372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E9557B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</w:rPr>
              <w:t>https://www.pololu.com/product/1354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37" w:history="1">
              <w:r w:rsidR="002C1742" w:rsidRPr="00D8150A">
                <w:rPr>
                  <w:rStyle w:val="Hipervnculo"/>
                </w:rPr>
                <w:t>15</w:t>
              </w:r>
            </w:hyperlink>
          </w:p>
        </w:tc>
        <w:tc>
          <w:tcPr>
            <w:tcW w:w="1707" w:type="dxa"/>
          </w:tcPr>
          <w:p w:rsidR="002C1742" w:rsidRPr="00804506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Dual MAX14870 Motor Driver Shield for Arduino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12.75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25.50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271812" cy="1816873"/>
                  <wp:effectExtent l="0" t="0" r="0" b="0"/>
                  <wp:docPr id="16" name="Imagen 16" descr="https://a.pololu-files.com/picture/0J8590.600x480.jpg?d4b1c4782f509d8e7eef19b6cff65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picture_img" descr="https://a.pololu-files.com/picture/0J8590.600x480.jpg?d4b1c4782f509d8e7eef19b6cff65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821" cy="1827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712AA2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</w:rPr>
              <w:t>https://www.pololu.com/product/2519/specs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39" w:history="1">
              <w:r w:rsidR="002C1742" w:rsidRPr="00D8150A">
                <w:rPr>
                  <w:rStyle w:val="Hipervnculo"/>
                </w:rPr>
                <w:t>16</w:t>
              </w:r>
            </w:hyperlink>
          </w:p>
        </w:tc>
        <w:tc>
          <w:tcPr>
            <w:tcW w:w="1707" w:type="dxa"/>
          </w:tcPr>
          <w:p w:rsidR="002C1742" w:rsidRPr="00804506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Tic T834 USB Multi-interface Stepper Motor Controller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31.95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63.90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288430" cy="1830163"/>
                  <wp:effectExtent l="0" t="0" r="0" b="0"/>
                  <wp:docPr id="17" name="Imagen 17" descr="https://a.pololu-files.com/picture/0J8074.600x480.jpg?6ed19ff10e8dedc7e7720a9a89279f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picture_img" descr="https://a.pololu-files.com/picture/0J8074.600x480.jpg?6ed19ff10e8dedc7e7720a9a89279f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02" cy="183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3D231A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</w:rPr>
              <w:t>https://www.pololu.com/product/3132/resources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41" w:history="1">
              <w:r w:rsidR="002C1742" w:rsidRPr="00D8150A">
                <w:rPr>
                  <w:rStyle w:val="Hipervnculo"/>
                </w:rPr>
                <w:t>17</w:t>
              </w:r>
            </w:hyperlink>
          </w:p>
        </w:tc>
        <w:tc>
          <w:tcPr>
            <w:tcW w:w="1707" w:type="dxa"/>
          </w:tcPr>
          <w:p w:rsidR="002C1742" w:rsidRPr="00804506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Arduino Mega 2560 REV3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33.88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33.88</w:t>
            </w:r>
          </w:p>
        </w:tc>
        <w:tc>
          <w:tcPr>
            <w:tcW w:w="3893" w:type="dxa"/>
          </w:tcPr>
          <w:p w:rsidR="002C1742" w:rsidRDefault="002C2531" w:rsidP="004B0D6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18838" cy="1588273"/>
                  <wp:effectExtent l="0" t="0" r="0" b="0"/>
                  <wp:docPr id="18" name="Imagen 18" descr="https://images-na.ssl-images-amazon.com/images/I/61n4c0x7zIL._SL1000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mages-na.ssl-images-amazon.com/images/I/61n4c0x7zIL._SL1000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136" cy="1596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0E7445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https://www.amazon.com/ARDUINO-MEGA-2560-REV3-A000067/dp/B0046AMGW0/ref=sr_1_3?s=pc&amp;ie=UTF8&amp;qid=1550887800&amp;sr=1-3&amp;keywords=ARDUINO+MEGA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43" w:history="1">
              <w:r w:rsidR="002C1742" w:rsidRPr="00D8150A">
                <w:rPr>
                  <w:rStyle w:val="Hipervnculo"/>
                </w:rPr>
                <w:t>18</w:t>
              </w:r>
            </w:hyperlink>
          </w:p>
        </w:tc>
        <w:tc>
          <w:tcPr>
            <w:tcW w:w="1707" w:type="dxa"/>
          </w:tcPr>
          <w:p w:rsidR="002C1742" w:rsidRPr="002C1742" w:rsidRDefault="002C1742" w:rsidP="004B0D6B">
            <w:pPr>
              <w:jc w:val="center"/>
              <w:rPr>
                <w:lang w:val="en-US"/>
              </w:rPr>
            </w:pPr>
            <w:proofErr w:type="spellStart"/>
            <w:r w:rsidRPr="002C1742">
              <w:rPr>
                <w:lang w:val="en-US"/>
              </w:rPr>
              <w:t>Cylewet</w:t>
            </w:r>
            <w:proofErr w:type="spellEnd"/>
            <w:r w:rsidRPr="002C1742">
              <w:rPr>
                <w:lang w:val="en-US"/>
              </w:rPr>
              <w:t xml:space="preserve"> 10Pcs 3.3V-5V 4 Channels Logic level converter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15.29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15.29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943542" cy="1943542"/>
                  <wp:effectExtent l="0" t="0" r="0" b="0"/>
                  <wp:docPr id="19" name="Imagen 19" descr="https://images-na.ssl-images-amazon.com/images/I/618m8uNNGYL._SL1001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mages-na.ssl-images-amazon.com/images/I/618m8uNNGYL._SL1001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285" cy="194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133DE9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  <w:sz w:val="18"/>
              </w:rPr>
              <w:t>https://www.amazon.com/Cylewet-3-3V-5V-Channels-Converter-Bi-Directional/dp/B074M8TM81/ref=sr_1_3?ie=UTF8&amp;qid=1550887969&amp;sr=8-3&amp;keywords=logic+level+shifter+3.3v+to+5v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45" w:history="1">
              <w:r w:rsidR="002C1742" w:rsidRPr="00D8150A">
                <w:rPr>
                  <w:rStyle w:val="Hipervnculo"/>
                </w:rPr>
                <w:t>19</w:t>
              </w:r>
            </w:hyperlink>
          </w:p>
        </w:tc>
        <w:tc>
          <w:tcPr>
            <w:tcW w:w="1707" w:type="dxa"/>
          </w:tcPr>
          <w:p w:rsidR="002C1742" w:rsidRPr="002C1742" w:rsidRDefault="002C1742" w:rsidP="004B0D6B">
            <w:pPr>
              <w:jc w:val="center"/>
              <w:rPr>
                <w:lang w:val="en-US"/>
              </w:rPr>
            </w:pPr>
            <w:proofErr w:type="spellStart"/>
            <w:r w:rsidRPr="002C1742">
              <w:rPr>
                <w:lang w:val="en-US"/>
              </w:rPr>
              <w:t>Pololu</w:t>
            </w:r>
            <w:proofErr w:type="spellEnd"/>
            <w:r w:rsidRPr="002C1742">
              <w:rPr>
                <w:lang w:val="en-US"/>
              </w:rPr>
              <w:t xml:space="preserve"> 3.3v, 2.5A Step-Down Voltage Regulator D24V25F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10.95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10.95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419703" cy="1935149"/>
                  <wp:effectExtent l="0" t="0" r="0" b="8255"/>
                  <wp:docPr id="20" name="Imagen 20" descr="https://a.pololu-files.com/picture/0J6089.600x480.jpg?24c7e11eaa85d230f084060353226c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picture_img" descr="https://a.pololu-files.com/picture/0J6089.600x480.jpg?24c7e11eaa85d230f084060353226c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967" cy="1939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9B4796">
        <w:tc>
          <w:tcPr>
            <w:tcW w:w="8664" w:type="dxa"/>
            <w:gridSpan w:val="6"/>
          </w:tcPr>
          <w:p w:rsidR="00831196" w:rsidRDefault="00831196" w:rsidP="004B0D6B">
            <w:pPr>
              <w:jc w:val="center"/>
              <w:rPr>
                <w:noProof/>
              </w:rPr>
            </w:pPr>
            <w:r w:rsidRPr="00831196">
              <w:rPr>
                <w:noProof/>
              </w:rPr>
              <w:t>https://www.pololu.com/product/2849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47" w:history="1">
              <w:r w:rsidR="002C1742" w:rsidRPr="00D8150A">
                <w:rPr>
                  <w:rStyle w:val="Hipervnculo"/>
                </w:rPr>
                <w:t>20</w:t>
              </w:r>
            </w:hyperlink>
          </w:p>
        </w:tc>
        <w:tc>
          <w:tcPr>
            <w:tcW w:w="1707" w:type="dxa"/>
          </w:tcPr>
          <w:p w:rsidR="002C1742" w:rsidRPr="002C1742" w:rsidRDefault="002C1742" w:rsidP="004B0D6B">
            <w:pPr>
              <w:jc w:val="center"/>
              <w:rPr>
                <w:lang w:val="en-US"/>
              </w:rPr>
            </w:pPr>
            <w:proofErr w:type="spellStart"/>
            <w:r w:rsidRPr="002C1742">
              <w:rPr>
                <w:lang w:val="en-US"/>
              </w:rPr>
              <w:t>Pololu</w:t>
            </w:r>
            <w:proofErr w:type="spellEnd"/>
            <w:r w:rsidRPr="002C1742">
              <w:rPr>
                <w:lang w:val="en-US"/>
              </w:rPr>
              <w:t xml:space="preserve"> 5v, 2.5A Step-Down Voltage Regulator D24V25F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10.95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21.90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F20097" wp14:editId="320D89AE">
                  <wp:extent cx="2419703" cy="1935149"/>
                  <wp:effectExtent l="0" t="0" r="0" b="8255"/>
                  <wp:docPr id="21" name="Imagen 21" descr="https://a.pololu-files.com/picture/0J6089.600x480.jpg?24c7e11eaa85d230f084060353226c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picture_img" descr="https://a.pololu-files.com/picture/0J6089.600x480.jpg?24c7e11eaa85d230f084060353226c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967" cy="1939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96" w:rsidRPr="004B0D6B" w:rsidTr="005B6159">
        <w:tc>
          <w:tcPr>
            <w:tcW w:w="8664" w:type="dxa"/>
            <w:gridSpan w:val="6"/>
          </w:tcPr>
          <w:p w:rsidR="00831196" w:rsidRDefault="00DD3496" w:rsidP="004B0D6B">
            <w:pPr>
              <w:jc w:val="center"/>
              <w:rPr>
                <w:noProof/>
              </w:rPr>
            </w:pPr>
            <w:r w:rsidRPr="00DD3496">
              <w:rPr>
                <w:noProof/>
              </w:rPr>
              <w:t>https://www.pololu.com/product/2850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48" w:history="1">
              <w:r w:rsidR="002C1742" w:rsidRPr="00D8150A">
                <w:rPr>
                  <w:rStyle w:val="Hipervnculo"/>
                </w:rPr>
                <w:t>21</w:t>
              </w:r>
            </w:hyperlink>
          </w:p>
        </w:tc>
        <w:tc>
          <w:tcPr>
            <w:tcW w:w="1707" w:type="dxa"/>
          </w:tcPr>
          <w:p w:rsidR="002C1742" w:rsidRPr="002C1742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AltIMU-10 v3 Gyro, Accelerometer, Compass, and Altimeter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13.95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13.95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264356" cy="1810910"/>
                  <wp:effectExtent l="0" t="0" r="3175" b="0"/>
                  <wp:docPr id="22" name="Imagen 22" descr="https://a.pololu-files.com/picture/0J5177.600x480.jpg?3b7df3d7d7ebfa6e96e78d6dcda8e85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picture_img" descr="https://a.pololu-files.com/picture/0J5177.600x480.jpg?3b7df3d7d7ebfa6e96e78d6dcda8e85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593" cy="182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496" w:rsidRPr="004B0D6B" w:rsidTr="0052290A">
        <w:tc>
          <w:tcPr>
            <w:tcW w:w="8664" w:type="dxa"/>
            <w:gridSpan w:val="6"/>
          </w:tcPr>
          <w:p w:rsidR="00DD3496" w:rsidRDefault="00DD3496" w:rsidP="004B0D6B">
            <w:pPr>
              <w:jc w:val="center"/>
              <w:rPr>
                <w:noProof/>
              </w:rPr>
            </w:pPr>
            <w:r w:rsidRPr="00DD3496">
              <w:rPr>
                <w:noProof/>
              </w:rPr>
              <w:t>https://www.pololu.com/product/2469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50" w:history="1">
              <w:r w:rsidR="002C1742" w:rsidRPr="00D8150A">
                <w:rPr>
                  <w:rStyle w:val="Hipervnculo"/>
                </w:rPr>
                <w:t>22</w:t>
              </w:r>
            </w:hyperlink>
          </w:p>
        </w:tc>
        <w:tc>
          <w:tcPr>
            <w:tcW w:w="1707" w:type="dxa"/>
          </w:tcPr>
          <w:p w:rsidR="002C1742" w:rsidRPr="002C1742" w:rsidRDefault="002C1742" w:rsidP="004B0D6B">
            <w:pPr>
              <w:jc w:val="center"/>
              <w:rPr>
                <w:lang w:val="en-US"/>
              </w:rPr>
            </w:pPr>
            <w:proofErr w:type="spellStart"/>
            <w:r w:rsidRPr="002C1742">
              <w:rPr>
                <w:lang w:val="en-US"/>
              </w:rPr>
              <w:t>Pololu</w:t>
            </w:r>
            <w:proofErr w:type="spellEnd"/>
            <w:r w:rsidRPr="002C1742">
              <w:rPr>
                <w:lang w:val="en-US"/>
              </w:rPr>
              <w:t xml:space="preserve"> Carrier with Sharp GP2Y0A60SZLF Analog Distance Sensor 10-150cm,5v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44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12.95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51.80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988456" cy="1590261"/>
                  <wp:effectExtent l="0" t="0" r="0" b="0"/>
                  <wp:docPr id="23" name="Imagen 23" descr="https://a.pololu-files.com/picture/0J5782.600x480.jpg?d0dc29ca33bde495d7507411e2fa3a8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picture_img" descr="https://a.pololu-files.com/picture/0J5782.600x480.jpg?d0dc29ca33bde495d7507411e2fa3a8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10" cy="1593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496" w:rsidRPr="004B0D6B" w:rsidTr="00C37F5E">
        <w:tc>
          <w:tcPr>
            <w:tcW w:w="8664" w:type="dxa"/>
            <w:gridSpan w:val="6"/>
          </w:tcPr>
          <w:p w:rsidR="00DD3496" w:rsidRDefault="00DD3496" w:rsidP="004B0D6B">
            <w:pPr>
              <w:jc w:val="center"/>
              <w:rPr>
                <w:noProof/>
              </w:rPr>
            </w:pPr>
            <w:r w:rsidRPr="00DD3496">
              <w:rPr>
                <w:noProof/>
              </w:rPr>
              <w:t>https://www.pololu.com/product/2474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52" w:history="1">
              <w:r w:rsidR="002C1742" w:rsidRPr="00D8150A">
                <w:rPr>
                  <w:rStyle w:val="Hipervnculo"/>
                </w:rPr>
                <w:t>23</w:t>
              </w:r>
            </w:hyperlink>
          </w:p>
        </w:tc>
        <w:tc>
          <w:tcPr>
            <w:tcW w:w="1707" w:type="dxa"/>
          </w:tcPr>
          <w:p w:rsidR="002C1742" w:rsidRPr="002C1742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VL53L1X Time-of-Flight Distance Sensor Carrier with Voltage Regulator, 400cm Max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44" w:type="dxa"/>
          </w:tcPr>
          <w:p w:rsidR="002C1742" w:rsidRDefault="000C0FC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11.95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47.80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990943" cy="1592249"/>
                  <wp:effectExtent l="0" t="0" r="0" b="8255"/>
                  <wp:docPr id="24" name="Imagen 24" descr="https://a.pololu-files.com/picture/0J8677.600x480.jpg?2ae2631a3cf1133a512eadb1d5501c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picture_img" descr="https://a.pololu-files.com/picture/0J8677.600x480.jpg?2ae2631a3cf1133a512eadb1d5501c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073" cy="160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496" w:rsidRPr="004B0D6B" w:rsidTr="003660FA">
        <w:tc>
          <w:tcPr>
            <w:tcW w:w="8664" w:type="dxa"/>
            <w:gridSpan w:val="6"/>
          </w:tcPr>
          <w:p w:rsidR="00DD3496" w:rsidRDefault="00DD3496" w:rsidP="004B0D6B">
            <w:pPr>
              <w:jc w:val="center"/>
              <w:rPr>
                <w:noProof/>
              </w:rPr>
            </w:pPr>
            <w:r w:rsidRPr="00DD3496">
              <w:rPr>
                <w:noProof/>
              </w:rPr>
              <w:t>https://www.pololu.com/product/3415/specs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54" w:history="1">
              <w:r w:rsidR="002C1742" w:rsidRPr="00D8150A">
                <w:rPr>
                  <w:rStyle w:val="Hipervnculo"/>
                </w:rPr>
                <w:t>24</w:t>
              </w:r>
            </w:hyperlink>
          </w:p>
        </w:tc>
        <w:tc>
          <w:tcPr>
            <w:tcW w:w="1707" w:type="dxa"/>
          </w:tcPr>
          <w:p w:rsidR="002C1742" w:rsidRPr="002C1742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Camera Module for Tinker Board (Adjustable Focus)</w:t>
            </w:r>
          </w:p>
        </w:tc>
        <w:tc>
          <w:tcPr>
            <w:tcW w:w="768" w:type="dxa"/>
          </w:tcPr>
          <w:p w:rsidR="002C1742" w:rsidRDefault="002C2531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0C0FC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25.99</w:t>
            </w:r>
          </w:p>
        </w:tc>
        <w:tc>
          <w:tcPr>
            <w:tcW w:w="742" w:type="dxa"/>
          </w:tcPr>
          <w:p w:rsidR="002C1742" w:rsidRDefault="002C2531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25.99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310491" cy="2049449"/>
                  <wp:effectExtent l="0" t="0" r="0" b="8255"/>
                  <wp:docPr id="25" name="Imagen 25" descr="Camera Module for Tinker Board (Adjustable Focus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Camera Module for Tinker Board (Adjustable Focus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738" cy="205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496" w:rsidRPr="004B0D6B" w:rsidTr="008578B7">
        <w:tc>
          <w:tcPr>
            <w:tcW w:w="8664" w:type="dxa"/>
            <w:gridSpan w:val="6"/>
          </w:tcPr>
          <w:p w:rsidR="00DD3496" w:rsidRDefault="00DD3496" w:rsidP="004B0D6B">
            <w:pPr>
              <w:jc w:val="center"/>
              <w:rPr>
                <w:noProof/>
              </w:rPr>
            </w:pPr>
            <w:r w:rsidRPr="00DD3496">
              <w:rPr>
                <w:noProof/>
              </w:rPr>
              <w:t>https://www.amazon.com/Camera-Module-Tinker-Board-Adjustable/dp/B07916CXJX</w:t>
            </w:r>
          </w:p>
        </w:tc>
      </w:tr>
      <w:tr w:rsidR="00DD3496" w:rsidRPr="004B0D6B" w:rsidTr="00DD3496"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56" w:history="1">
              <w:r w:rsidR="002C1742" w:rsidRPr="00D8150A">
                <w:rPr>
                  <w:rStyle w:val="Hipervnculo"/>
                </w:rPr>
                <w:t>25</w:t>
              </w:r>
            </w:hyperlink>
          </w:p>
        </w:tc>
        <w:tc>
          <w:tcPr>
            <w:tcW w:w="1707" w:type="dxa"/>
          </w:tcPr>
          <w:p w:rsidR="002C1742" w:rsidRPr="002C1742" w:rsidRDefault="002C1742" w:rsidP="004B0D6B">
            <w:pPr>
              <w:jc w:val="center"/>
              <w:rPr>
                <w:lang w:val="en-US"/>
              </w:rPr>
            </w:pPr>
            <w:r w:rsidRPr="002C1742">
              <w:rPr>
                <w:lang w:val="en-US"/>
              </w:rPr>
              <w:t>Pixy2 Smart Vision Sensor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0C0FC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59.90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59.90</w:t>
            </w:r>
          </w:p>
        </w:tc>
        <w:tc>
          <w:tcPr>
            <w:tcW w:w="3893" w:type="dxa"/>
          </w:tcPr>
          <w:p w:rsidR="002C1742" w:rsidRPr="002C1742" w:rsidRDefault="002C2531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169712" cy="2169712"/>
                  <wp:effectExtent l="0" t="0" r="2540" b="2540"/>
                  <wp:docPr id="26" name="Imagen 26" descr="Charmed Labs Pixy2 Smart Vision Sensor - Object Tracking Camera for Arduino, Raspberry Pi, BeagleBone 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Charmed Labs Pixy2 Smart Vision Sensor - Object Tracking Camera for Arduino, Raspberry Pi, BeagleBone 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796" cy="2174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496" w:rsidRPr="004B0D6B" w:rsidTr="0033709C">
        <w:tc>
          <w:tcPr>
            <w:tcW w:w="8664" w:type="dxa"/>
            <w:gridSpan w:val="6"/>
          </w:tcPr>
          <w:p w:rsidR="00DD3496" w:rsidRDefault="00DD3496" w:rsidP="004B0D6B">
            <w:pPr>
              <w:jc w:val="center"/>
              <w:rPr>
                <w:noProof/>
              </w:rPr>
            </w:pPr>
            <w:r w:rsidRPr="00DD3496">
              <w:rPr>
                <w:noProof/>
                <w:sz w:val="18"/>
              </w:rPr>
              <w:t>https://www.amazon.com/Pixy2-Smart-Vision-Sensor-BeagleBone/dp/B07D1CLYD2/ref=sr_1_1_sspa?s=electronics&amp;ie=UTF8&amp;qid=1550892586&amp;sr=1-1-spons&amp;keywords=PIXY+CAM&amp;psc=1</w:t>
            </w:r>
          </w:p>
        </w:tc>
      </w:tr>
      <w:tr w:rsidR="00DD3496" w:rsidRPr="004B0D6B" w:rsidTr="00DD3496">
        <w:trPr>
          <w:trHeight w:val="3032"/>
        </w:trPr>
        <w:tc>
          <w:tcPr>
            <w:tcW w:w="510" w:type="dxa"/>
          </w:tcPr>
          <w:p w:rsidR="002C1742" w:rsidRDefault="007F5565" w:rsidP="004B0D6B">
            <w:pPr>
              <w:jc w:val="center"/>
            </w:pPr>
            <w:hyperlink r:id="rId58" w:history="1">
              <w:r w:rsidR="002C1742" w:rsidRPr="002C2531">
                <w:rPr>
                  <w:rStyle w:val="Hipervnculo"/>
                </w:rPr>
                <w:t>26</w:t>
              </w:r>
            </w:hyperlink>
          </w:p>
        </w:tc>
        <w:tc>
          <w:tcPr>
            <w:tcW w:w="1707" w:type="dxa"/>
          </w:tcPr>
          <w:p w:rsidR="002C1742" w:rsidRPr="002C1742" w:rsidRDefault="002C2531" w:rsidP="004B0D6B">
            <w:pPr>
              <w:jc w:val="center"/>
              <w:rPr>
                <w:lang w:val="en-US"/>
              </w:rPr>
            </w:pPr>
            <w:r w:rsidRPr="002C2531">
              <w:rPr>
                <w:lang w:val="en-US"/>
              </w:rPr>
              <w:t>HRB 3S 11.1V 6000mAh 50C RC LiPo Battery Pack with XT60 plug For RC Helicopter RC Airplane RC Hobby</w:t>
            </w:r>
          </w:p>
        </w:tc>
        <w:tc>
          <w:tcPr>
            <w:tcW w:w="768" w:type="dxa"/>
          </w:tcPr>
          <w:p w:rsidR="002C1742" w:rsidRDefault="002C174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1742" w:rsidRDefault="000C0FC2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2C2531">
              <w:rPr>
                <w:lang w:val="en-US"/>
              </w:rPr>
              <w:t>8</w:t>
            </w:r>
            <w:r>
              <w:rPr>
                <w:lang w:val="en-US"/>
              </w:rPr>
              <w:t>.99</w:t>
            </w:r>
          </w:p>
        </w:tc>
        <w:tc>
          <w:tcPr>
            <w:tcW w:w="742" w:type="dxa"/>
          </w:tcPr>
          <w:p w:rsidR="002C1742" w:rsidRDefault="003000BD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  <w:r w:rsidR="002C2531">
              <w:rPr>
                <w:sz w:val="20"/>
                <w:lang w:val="en-US"/>
              </w:rPr>
              <w:t>8</w:t>
            </w:r>
            <w:r>
              <w:rPr>
                <w:sz w:val="20"/>
                <w:lang w:val="en-US"/>
              </w:rPr>
              <w:t>.99</w:t>
            </w:r>
          </w:p>
        </w:tc>
        <w:tc>
          <w:tcPr>
            <w:tcW w:w="3893" w:type="dxa"/>
          </w:tcPr>
          <w:p w:rsidR="002C1742" w:rsidRPr="002C1742" w:rsidRDefault="00D8150A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801412" cy="1801412"/>
                  <wp:effectExtent l="0" t="0" r="8890" b="8890"/>
                  <wp:docPr id="28" name="Imagen 28" descr="https://images-na.ssl-images-amazon.com/images/I/61YTtxL-TyL._SL1000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images-na.ssl-images-amazon.com/images/I/61YTtxL-TyL._SL1000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089" cy="1807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496" w:rsidRPr="004B0D6B" w:rsidTr="00593608">
        <w:trPr>
          <w:trHeight w:val="3032"/>
        </w:trPr>
        <w:tc>
          <w:tcPr>
            <w:tcW w:w="8664" w:type="dxa"/>
            <w:gridSpan w:val="6"/>
          </w:tcPr>
          <w:p w:rsidR="00DD3496" w:rsidRDefault="00DD3496" w:rsidP="004B0D6B">
            <w:pPr>
              <w:jc w:val="center"/>
              <w:rPr>
                <w:noProof/>
              </w:rPr>
            </w:pPr>
            <w:r w:rsidRPr="00DD3496">
              <w:rPr>
                <w:noProof/>
              </w:rPr>
              <w:t>https://www.amazon.com/dp/B06XK9149L/ref=sspa_dk_detail_1?psc=1&amp;pd_rd_i=B06XK9149L&amp;pd_rd_w=6aPM0&amp;pf_rd_p=733540df-430d-45cd-9525-21bc15b0e6cc&amp;pd_rd_wg=tWoaI&amp;pf_rd_r=NJ6KEVBX3CVN1KZ4D1AV&amp;pd_rd_r=da2ea418-3974-11e9-adab-476bc8823d07</w:t>
            </w:r>
          </w:p>
        </w:tc>
      </w:tr>
      <w:tr w:rsidR="00DD3496" w:rsidRPr="004B0D6B" w:rsidTr="00DD3496">
        <w:trPr>
          <w:trHeight w:val="3032"/>
        </w:trPr>
        <w:tc>
          <w:tcPr>
            <w:tcW w:w="510" w:type="dxa"/>
          </w:tcPr>
          <w:p w:rsidR="002C2531" w:rsidRDefault="007F5565" w:rsidP="004B0D6B">
            <w:pPr>
              <w:jc w:val="center"/>
            </w:pPr>
            <w:hyperlink r:id="rId60" w:history="1">
              <w:r w:rsidR="002C2531" w:rsidRPr="00D8150A">
                <w:rPr>
                  <w:rStyle w:val="Hipervnculo"/>
                </w:rPr>
                <w:t>27</w:t>
              </w:r>
            </w:hyperlink>
          </w:p>
        </w:tc>
        <w:tc>
          <w:tcPr>
            <w:tcW w:w="1707" w:type="dxa"/>
          </w:tcPr>
          <w:p w:rsidR="002C2531" w:rsidRPr="002C1742" w:rsidRDefault="00D8150A" w:rsidP="004B0D6B">
            <w:pPr>
              <w:jc w:val="center"/>
              <w:rPr>
                <w:lang w:val="en-US"/>
              </w:rPr>
            </w:pPr>
            <w:proofErr w:type="spellStart"/>
            <w:r w:rsidRPr="00D8150A">
              <w:rPr>
                <w:lang w:val="en-US"/>
              </w:rPr>
              <w:t>Lipo</w:t>
            </w:r>
            <w:proofErr w:type="spellEnd"/>
            <w:r w:rsidRPr="00D8150A">
              <w:rPr>
                <w:lang w:val="en-US"/>
              </w:rPr>
              <w:t xml:space="preserve"> Battery Charger - Energy tech Balance Charger AC/DC 20W 2A 2-4Cells for LiPo/Life/</w:t>
            </w:r>
            <w:proofErr w:type="spellStart"/>
            <w:r w:rsidRPr="00D8150A">
              <w:rPr>
                <w:lang w:val="en-US"/>
              </w:rPr>
              <w:t>LiHV</w:t>
            </w:r>
            <w:proofErr w:type="spellEnd"/>
            <w:r w:rsidRPr="00D8150A">
              <w:rPr>
                <w:lang w:val="en-US"/>
              </w:rPr>
              <w:t xml:space="preserve"> Airsoft RC Car Battery Charging</w:t>
            </w:r>
          </w:p>
        </w:tc>
        <w:tc>
          <w:tcPr>
            <w:tcW w:w="768" w:type="dxa"/>
          </w:tcPr>
          <w:p w:rsidR="002C2531" w:rsidRDefault="00D8150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4" w:type="dxa"/>
          </w:tcPr>
          <w:p w:rsidR="002C2531" w:rsidRDefault="00D8150A" w:rsidP="004B0D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17.99</w:t>
            </w:r>
          </w:p>
        </w:tc>
        <w:tc>
          <w:tcPr>
            <w:tcW w:w="742" w:type="dxa"/>
          </w:tcPr>
          <w:p w:rsidR="002C2531" w:rsidRDefault="00D8150A" w:rsidP="004B0D6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17.99</w:t>
            </w:r>
          </w:p>
        </w:tc>
        <w:tc>
          <w:tcPr>
            <w:tcW w:w="3893" w:type="dxa"/>
          </w:tcPr>
          <w:p w:rsidR="002C2531" w:rsidRPr="00D8150A" w:rsidRDefault="00D8150A" w:rsidP="004B0D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143318" cy="2143318"/>
                  <wp:effectExtent l="0" t="0" r="9525" b="9525"/>
                  <wp:docPr id="29" name="Imagen 29" descr="https://images-na.ssl-images-amazon.com/images/I/7118YN0UmYL._SL1500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mages-na.ssl-images-amazon.com/images/I/7118YN0UmYL._SL1500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778" cy="2147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496" w:rsidRPr="004B0D6B" w:rsidTr="009C487E">
        <w:trPr>
          <w:trHeight w:val="368"/>
        </w:trPr>
        <w:tc>
          <w:tcPr>
            <w:tcW w:w="8664" w:type="dxa"/>
            <w:gridSpan w:val="6"/>
          </w:tcPr>
          <w:p w:rsidR="00DD3496" w:rsidRDefault="00DD3496" w:rsidP="004B0D6B">
            <w:pPr>
              <w:jc w:val="center"/>
              <w:rPr>
                <w:noProof/>
              </w:rPr>
            </w:pPr>
            <w:bookmarkStart w:id="0" w:name="_GoBack"/>
            <w:r w:rsidRPr="00DD3496">
              <w:rPr>
                <w:noProof/>
                <w:sz w:val="18"/>
              </w:rPr>
              <w:t>https://www.amazon.com/dp/B07H3PS7DF/ref=sspa_dk_detail_2?psc=1&amp;pd_rd_i=B07H3PS7DF&amp;pd_rd_w=1FsPH&amp;pf_rd_p=733540df-430d-45cd-9525-21bc15b0e6cc&amp;pd_rd_wg=Ja7TE&amp;pf_rd_r=WD6TTJW96075JZRG6HQ4&amp;pd_rd_r=b155ae89-3975-11e9-8d5f-8b5d7e09eabc</w:t>
            </w:r>
            <w:bookmarkEnd w:id="0"/>
          </w:p>
        </w:tc>
      </w:tr>
    </w:tbl>
    <w:p w:rsidR="001638F6" w:rsidRPr="00DD3496" w:rsidRDefault="001638F6" w:rsidP="007021DE"/>
    <w:sectPr w:rsidR="001638F6" w:rsidRPr="00DD3496" w:rsidSect="00100563">
      <w:footerReference w:type="default" r:id="rId6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5565" w:rsidRDefault="007F5565">
      <w:pPr>
        <w:spacing w:before="0" w:after="0" w:line="240" w:lineRule="auto"/>
      </w:pPr>
      <w:r>
        <w:separator/>
      </w:r>
    </w:p>
  </w:endnote>
  <w:endnote w:type="continuationSeparator" w:id="0">
    <w:p w:rsidR="007F5565" w:rsidRDefault="007F55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5565" w:rsidRDefault="007F5565">
      <w:pPr>
        <w:spacing w:before="0" w:after="0" w:line="240" w:lineRule="auto"/>
      </w:pPr>
      <w:r>
        <w:separator/>
      </w:r>
    </w:p>
  </w:footnote>
  <w:footnote w:type="continuationSeparator" w:id="0">
    <w:p w:rsidR="007F5565" w:rsidRDefault="007F55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05"/>
    <w:rsid w:val="000474E7"/>
    <w:rsid w:val="000748AA"/>
    <w:rsid w:val="000C0FC2"/>
    <w:rsid w:val="00100563"/>
    <w:rsid w:val="001638F6"/>
    <w:rsid w:val="001A2000"/>
    <w:rsid w:val="002C1742"/>
    <w:rsid w:val="002C2531"/>
    <w:rsid w:val="003000BD"/>
    <w:rsid w:val="00302AFA"/>
    <w:rsid w:val="003209D6"/>
    <w:rsid w:val="00334A73"/>
    <w:rsid w:val="003422FF"/>
    <w:rsid w:val="004367BA"/>
    <w:rsid w:val="004952C4"/>
    <w:rsid w:val="004A5398"/>
    <w:rsid w:val="004B0D6B"/>
    <w:rsid w:val="005A1C5A"/>
    <w:rsid w:val="00690EFD"/>
    <w:rsid w:val="007021DE"/>
    <w:rsid w:val="00732607"/>
    <w:rsid w:val="00774989"/>
    <w:rsid w:val="007F5565"/>
    <w:rsid w:val="00804506"/>
    <w:rsid w:val="00831196"/>
    <w:rsid w:val="00844483"/>
    <w:rsid w:val="00934F1C"/>
    <w:rsid w:val="00951302"/>
    <w:rsid w:val="009A6701"/>
    <w:rsid w:val="009D2231"/>
    <w:rsid w:val="00A122DB"/>
    <w:rsid w:val="00A46C32"/>
    <w:rsid w:val="00AD165F"/>
    <w:rsid w:val="00B47B7A"/>
    <w:rsid w:val="00B646B8"/>
    <w:rsid w:val="00C80BD4"/>
    <w:rsid w:val="00CF3A42"/>
    <w:rsid w:val="00D5413C"/>
    <w:rsid w:val="00D8150A"/>
    <w:rsid w:val="00DC07A3"/>
    <w:rsid w:val="00DD3496"/>
    <w:rsid w:val="00DE43EA"/>
    <w:rsid w:val="00DF1005"/>
    <w:rsid w:val="00E11B8A"/>
    <w:rsid w:val="00EB29B9"/>
    <w:rsid w:val="00F677F9"/>
    <w:rsid w:val="00F847A5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CA37A0-F2B7-4BB3-8AD6-2B694CFEA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nvieta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ar">
    <w:name w:val="Título 9 Car"/>
    <w:basedOn w:val="Fuentedeprrafopredeter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ar">
    <w:name w:val="Título 8 Car"/>
    <w:basedOn w:val="Fuentedeprrafopredeter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character" w:styleId="Hipervnculo">
    <w:name w:val="Hyperlink"/>
    <w:basedOn w:val="Fuentedeprrafopredeter"/>
    <w:uiPriority w:val="99"/>
    <w:unhideWhenUsed/>
    <w:rsid w:val="00804506"/>
    <w:rPr>
      <w:color w:val="993E2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45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mazon.com/d/Rc-Servos/ANNIMOS-Digital-Waterproof-DS3218MG-Control/B076CNKQX4/ref=sr_1_3?ie=UTF8&amp;qid=1548270718&amp;sr=8-3&amp;keywords=20kg+servo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www.pololu.com/product/3132/resources" TargetMode="External"/><Relationship Id="rId21" Type="http://schemas.openxmlformats.org/officeDocument/2006/relationships/hyperlink" Target="https://www.amazon.com/IZTOSS-Die-Cast-Aluminum-Extrusion-Profile/dp/B078RH97L3/ref=sr_1_4?ie=UTF8&amp;qid=1548271696&amp;sr=8-4&amp;keywords=2020+profile+aluminum+pivot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s://www.pololu.com/product/2850" TargetMode="External"/><Relationship Id="rId50" Type="http://schemas.openxmlformats.org/officeDocument/2006/relationships/hyperlink" Target="https://www.pololu.com/product/2474" TargetMode="External"/><Relationship Id="rId55" Type="http://schemas.openxmlformats.org/officeDocument/2006/relationships/image" Target="media/image24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www.amazon.com/Linear-Motion-Aluminum-Profiles-Extrusion/dp/B07MMX1QW9/ref=sr_1_1?ie=UTF8&amp;qid=1548272841&amp;sr=8-1&amp;keywords=2060+t-slot+200mm" TargetMode="External"/><Relationship Id="rId11" Type="http://schemas.openxmlformats.org/officeDocument/2006/relationships/hyperlink" Target="https://www.amazon.com/LewanSoul-LD-220MG-Digital-Bearing-Aluminium/dp/B07CMBMWZW/ref=sr_1_7?ie=UTF8&amp;qid=1548035324&amp;sr=8-7&amp;keywords=servo+bracke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jpeg"/><Relationship Id="rId37" Type="http://schemas.openxmlformats.org/officeDocument/2006/relationships/hyperlink" Target="https://www.pololu.com/product/2519/specs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s://www.pololu.com/product/2849" TargetMode="External"/><Relationship Id="rId53" Type="http://schemas.openxmlformats.org/officeDocument/2006/relationships/image" Target="media/image23.jpeg"/><Relationship Id="rId58" Type="http://schemas.openxmlformats.org/officeDocument/2006/relationships/hyperlink" Target="https://www.amazon.com/dp/B06XK9149L/ref=sspa_dk_detail_1?psc=1&amp;pd_rd_i=B06XK9149L&amp;pd_rd_w=6aPM0&amp;pf_rd_p=733540df-430d-45cd-9525-21bc15b0e6cc&amp;pd_rd_wg=tWoaI&amp;pf_rd_r=NJ6KEVBX3CVN1KZ4D1AV&amp;pd_rd_r=da2ea418-3974-11e9-adab-476bc8823d07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jpeg"/><Relationship Id="rId19" Type="http://schemas.openxmlformats.org/officeDocument/2006/relationships/hyperlink" Target="https://www.amazon.com/Joining-Bracket-Aluminum-Extrusion-Profile/dp/B01H6NPID2/ref=sr_1_16?ie=UTF8&amp;qid=1548271256&amp;sr=8-16&amp;keywords=2020+profile+aluminum+joint+plat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www.amazon.com/Hilitchi-510pcs-Stainless-Socket-Assortment/dp/B073SVMX3T/ref=sr_1_5?ie=UTF8&amp;qid=1548272606&amp;sr=8-5&amp;keywords=m3+m4+m5+flat+head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www.pololu.com/product/1354" TargetMode="External"/><Relationship Id="rId43" Type="http://schemas.openxmlformats.org/officeDocument/2006/relationships/hyperlink" Target="https://www.amazon.com/Cylewet-3-3V-5V-Channels-Converter-Bi-Directional/dp/B074M8TM81/ref=sr_1_3?ie=UTF8&amp;qid=1550887969&amp;sr=8-3&amp;keywords=logic+level+shifter+3.3v+to+5v" TargetMode="External"/><Relationship Id="rId48" Type="http://schemas.openxmlformats.org/officeDocument/2006/relationships/hyperlink" Target="https://www.pololu.com/product/2469" TargetMode="External"/><Relationship Id="rId56" Type="http://schemas.openxmlformats.org/officeDocument/2006/relationships/hyperlink" Target="https://www.amazon.com/Pixy2-Smart-Vision-Sensor-BeagleBone/dp/B07D1CLYD2/ref=sr_1_1_sspa?s=electronics&amp;ie=UTF8&amp;qid=1550892586&amp;sr=1-1-spons&amp;keywords=PIXY+CAM&amp;psc=1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amazon.com/Magic-Coupling-Hardness-Accessory-Connector/dp/B07FLWQMNW/ref=sr_1_2_sspa?ie=UTF8&amp;qid=1548271049&amp;sr=8-2-spons&amp;keywords=6mm+shaft&amp;psc=1" TargetMode="External"/><Relationship Id="rId25" Type="http://schemas.openxmlformats.org/officeDocument/2006/relationships/hyperlink" Target="https://www.amazon.com/Greartisan-Electric-Reduction-Centric-Diameter/dp/B072R57C56/ref=sr_1_6?ie=UTF8&amp;qid=1548271877&amp;sr=8-6&amp;keywords=dc%2Bgear%2Bmotor&amp;th=1" TargetMode="External"/><Relationship Id="rId33" Type="http://schemas.openxmlformats.org/officeDocument/2006/relationships/hyperlink" Target="https://www.amazon.com/HiLetgo-Converter-Programmable-Amplifier-Development-x/dp/B01DLHKMO2/ref=sr_1_4?ie=UTF8&amp;qid=1550794750&amp;sr=8-4&amp;keywords=analog+digital+converter+raspberry+pi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image" Target="media/image26.jpeg"/><Relationship Id="rId20" Type="http://schemas.openxmlformats.org/officeDocument/2006/relationships/image" Target="media/image7.png"/><Relationship Id="rId41" Type="http://schemas.openxmlformats.org/officeDocument/2006/relationships/hyperlink" Target="https://www.amazon.com/ARDUINO-MEGA-2560-REV3-A000067/dp/B0046AMGW0/ref=sr_1_3?s=pc&amp;ie=UTF8&amp;qid=1550887800&amp;sr=1-3&amp;keywords=ARDUINO+MEGA" TargetMode="External"/><Relationship Id="rId54" Type="http://schemas.openxmlformats.org/officeDocument/2006/relationships/hyperlink" Target="https://www.amazon.com/Camera-Module-Tinker-Board-Adjustable/dp/B07916CXJX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amazon.com/Seamuing-Aluminum-Futaba-Mechanical-Helicopter/dp/B07D56FVK5/ref=sr_1_5?ie=UTF8&amp;qid=1548270793&amp;sr=8-5&amp;keywords=25T+disc" TargetMode="External"/><Relationship Id="rId23" Type="http://schemas.openxmlformats.org/officeDocument/2006/relationships/hyperlink" Target="https://www.amazon.com/Boeray-Aluminum-Extrusion-Profile-Sereis/dp/B01GCDG2QO/ref=sr_1_8?ie=UTF8&amp;qid=1548271800&amp;sr=8-8&amp;keywords=2020+profile+aluminu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jpeg"/><Relationship Id="rId49" Type="http://schemas.openxmlformats.org/officeDocument/2006/relationships/image" Target="media/image21.jpeg"/><Relationship Id="rId57" Type="http://schemas.openxmlformats.org/officeDocument/2006/relationships/image" Target="media/image25.jpeg"/><Relationship Id="rId10" Type="http://schemas.openxmlformats.org/officeDocument/2006/relationships/image" Target="media/image2.png"/><Relationship Id="rId31" Type="http://schemas.openxmlformats.org/officeDocument/2006/relationships/hyperlink" Target="https://www.amazon.com/gp/product/B00FS83U42/ref=ox_sc_saved_title_1?smid=ATVPDKIKX0DER&amp;psc=1" TargetMode="External"/><Relationship Id="rId44" Type="http://schemas.openxmlformats.org/officeDocument/2006/relationships/image" Target="media/image19.jpeg"/><Relationship Id="rId52" Type="http://schemas.openxmlformats.org/officeDocument/2006/relationships/hyperlink" Target="https://www.pololu.com/product/3415/specs" TargetMode="External"/><Relationship Id="rId60" Type="http://schemas.openxmlformats.org/officeDocument/2006/relationships/hyperlink" Target="https://www.amazon.com/dp/B07H3PS7DF/ref=sspa_dk_detail_2?psc=1&amp;pd_rd_i=B07H3PS7DF&amp;pd_rd_w=1FsPH&amp;pf_rd_p=733540df-430d-45cd-9525-21bc15b0e6cc&amp;pd_rd_wg=Ja7TE&amp;pf_rd_r=WD6TTJW96075JZRG6HQ4&amp;pd_rd_r=b155ae89-3975-11e9-8d5f-8b5d7e09eab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mazon.com/BangBang-Oblique-U-shaped-Bracket-Manipulator/dp/B072J8PKL5/ref=sr_1_17?ie=UTF8&amp;qid=1548035324&amp;sr=8-17&amp;keywords=servo+bracke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VALDOGRAELL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C8742-1C7B-4D8A-B58C-9530B739A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</Template>
  <TotalTime>119</TotalTime>
  <Pages>9</Pages>
  <Words>1491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WVALDO GRAELL</dc:creator>
  <cp:keywords/>
  <cp:lastModifiedBy>WVALDO GRAELL</cp:lastModifiedBy>
  <cp:revision>7</cp:revision>
  <dcterms:created xsi:type="dcterms:W3CDTF">2019-02-26T01:59:00Z</dcterms:created>
  <dcterms:modified xsi:type="dcterms:W3CDTF">2019-02-26T15:43:00Z</dcterms:modified>
  <cp:version/>
</cp:coreProperties>
</file>